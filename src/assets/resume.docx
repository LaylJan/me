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AFC51" w14:textId="1F138534" w:rsidR="003B0E70" w:rsidRPr="00637286" w:rsidRDefault="00BC7BAA" w:rsidP="003B0E70">
      <w:pPr>
        <w:pStyle w:val="NoSpacing"/>
        <w:rPr>
          <w:rFonts w:ascii="Arial" w:hAnsi="Arial" w:cs="Arial"/>
          <w:b/>
          <w:sz w:val="36"/>
        </w:rPr>
      </w:pPr>
      <w:r w:rsidRPr="00637286">
        <w:rPr>
          <w:rFonts w:ascii="Arial" w:hAnsi="Arial" w:cs="Arial"/>
          <w:b/>
          <w:sz w:val="36"/>
        </w:rPr>
        <w:t>LYLE JOHN G. DUMAYAS</w:t>
      </w:r>
    </w:p>
    <w:p w14:paraId="0A6D4BC1" w14:textId="54B81342" w:rsidR="00FD3C6B" w:rsidRDefault="00FD3C6B" w:rsidP="00C857C7">
      <w:pPr>
        <w:pStyle w:val="NoSpacing"/>
        <w:rPr>
          <w:rFonts w:ascii="Arial" w:hAnsi="Arial" w:cs="Arial"/>
          <w:b/>
          <w:bCs/>
        </w:rPr>
      </w:pPr>
      <w:r w:rsidRPr="00FD3C6B">
        <w:rPr>
          <w:rFonts w:ascii="Arial" w:hAnsi="Arial" w:cs="Arial"/>
          <w:b/>
          <w:bCs/>
        </w:rPr>
        <w:t>Rodriguez, Rizal, Philippines</w:t>
      </w:r>
      <w:r w:rsidRPr="00FD3C6B">
        <w:rPr>
          <w:rFonts w:ascii="Arial" w:hAnsi="Arial" w:cs="Arial"/>
          <w:b/>
          <w:bCs/>
        </w:rPr>
        <w:br/>
      </w:r>
      <w:r w:rsidRPr="00FD3C6B">
        <w:rPr>
          <w:rFonts w:ascii="Segoe UI Emoji" w:hAnsi="Segoe UI Emoji" w:cs="Segoe UI Emoji"/>
          <w:b/>
          <w:bCs/>
        </w:rPr>
        <w:t>📧</w:t>
      </w:r>
      <w:r w:rsidRPr="00FD3C6B">
        <w:rPr>
          <w:rFonts w:ascii="Arial" w:hAnsi="Arial" w:cs="Arial"/>
          <w:b/>
          <w:bCs/>
        </w:rPr>
        <w:t xml:space="preserve"> </w:t>
      </w:r>
      <w:hyperlink r:id="rId5" w:history="1">
        <w:r w:rsidRPr="00FD3C6B">
          <w:rPr>
            <w:rStyle w:val="Hyperlink"/>
            <w:rFonts w:ascii="Arial" w:hAnsi="Arial" w:cs="Arial"/>
            <w:b/>
            <w:bCs/>
          </w:rPr>
          <w:t>layljandee@gmail.com</w:t>
        </w:r>
      </w:hyperlink>
      <w:r w:rsidRPr="00FD3C6B">
        <w:rPr>
          <w:rFonts w:ascii="Arial" w:hAnsi="Arial" w:cs="Arial"/>
          <w:b/>
          <w:bCs/>
        </w:rPr>
        <w:br/>
      </w:r>
      <w:r w:rsidRPr="00FD3C6B">
        <w:rPr>
          <w:rFonts w:ascii="Segoe UI Emoji" w:hAnsi="Segoe UI Emoji" w:cs="Segoe UI Emoji"/>
          <w:b/>
          <w:bCs/>
        </w:rPr>
        <w:t>📱</w:t>
      </w:r>
      <w:r w:rsidRPr="00FD3C6B">
        <w:rPr>
          <w:rFonts w:ascii="Arial" w:hAnsi="Arial" w:cs="Arial"/>
          <w:b/>
          <w:bCs/>
        </w:rPr>
        <w:t xml:space="preserve"> +63 930 997 2143</w:t>
      </w:r>
    </w:p>
    <w:p w14:paraId="34C7A32B" w14:textId="77777777" w:rsidR="00DF4BDC" w:rsidRDefault="00DF4BDC" w:rsidP="00C857C7">
      <w:pPr>
        <w:pStyle w:val="NoSpacing"/>
        <w:rPr>
          <w:rFonts w:ascii="Arial" w:hAnsi="Arial" w:cs="Arial"/>
          <w:b/>
          <w:bCs/>
        </w:rPr>
      </w:pPr>
    </w:p>
    <w:p w14:paraId="0B935861" w14:textId="799142AE" w:rsidR="00A779DD" w:rsidRDefault="003B0E70" w:rsidP="00431822">
      <w:pPr>
        <w:pStyle w:val="NoSpacing"/>
        <w:spacing w:after="120"/>
        <w:rPr>
          <w:rFonts w:ascii="Arial" w:hAnsi="Arial" w:cs="Arial"/>
          <w:b/>
          <w:bCs/>
        </w:rPr>
      </w:pPr>
      <w:r w:rsidRPr="0039382C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9DCD4C" wp14:editId="3C392F86">
                <wp:simplePos x="0" y="0"/>
                <wp:positionH relativeFrom="margin">
                  <wp:align>right</wp:align>
                </wp:positionH>
                <wp:positionV relativeFrom="paragraph">
                  <wp:posOffset>194310</wp:posOffset>
                </wp:positionV>
                <wp:extent cx="6851650" cy="19050"/>
                <wp:effectExtent l="0" t="0" r="25400" b="19050"/>
                <wp:wrapNone/>
                <wp:docPr id="19763388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190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788A23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8.3pt,15.3pt" to="1027.8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DF4BDC" w:rsidRPr="00DF4BDC">
        <w:rPr>
          <w:rFonts w:ascii="Arial" w:hAnsi="Arial" w:cs="Arial"/>
          <w:b/>
          <w:bCs/>
          <w:noProof/>
          <w:sz w:val="24"/>
          <w:szCs w:val="24"/>
        </w:rPr>
        <w:t>IT Support | Technical Support | POS Support | Help Desk</w:t>
      </w:r>
      <w:r w:rsidR="001721BE">
        <w:rPr>
          <w:rFonts w:ascii="Arial" w:hAnsi="Arial" w:cs="Arial"/>
          <w:b/>
          <w:bCs/>
          <w:noProof/>
          <w:sz w:val="24"/>
          <w:szCs w:val="24"/>
        </w:rPr>
        <w:t xml:space="preserve"> </w:t>
      </w:r>
    </w:p>
    <w:p w14:paraId="72BE6AB7" w14:textId="12017E7F" w:rsidR="00DF4BDC" w:rsidRDefault="00431822" w:rsidP="00DF4BDC">
      <w:pPr>
        <w:pStyle w:val="NoSpacing"/>
        <w:spacing w:after="100"/>
        <w:jc w:val="both"/>
        <w:rPr>
          <w:rFonts w:ascii="Arial" w:hAnsi="Arial" w:cs="Arial"/>
          <w:sz w:val="24"/>
          <w:szCs w:val="24"/>
        </w:rPr>
      </w:pPr>
      <w:r w:rsidRPr="00431822">
        <w:rPr>
          <w:rFonts w:ascii="Arial" w:hAnsi="Arial" w:cs="Arial"/>
          <w:sz w:val="24"/>
          <w:szCs w:val="24"/>
        </w:rPr>
        <w:t>I</w:t>
      </w:r>
      <w:r w:rsidR="00DF4BDC" w:rsidRPr="00DF4BDC">
        <w:rPr>
          <w:rFonts w:ascii="Arial" w:hAnsi="Arial" w:cs="Arial"/>
          <w:sz w:val="24"/>
          <w:szCs w:val="24"/>
        </w:rPr>
        <w:t>T and Technical Support professional experienced in POS systems, hardware/software troubleshooting, network connectivity, and remote support. Experienced in supporting U.S. merchants, managing technical cases through Salesforce, and coordinating technical issues with internal teams through Slack.</w:t>
      </w:r>
    </w:p>
    <w:p w14:paraId="75EC2AC8" w14:textId="6A700BF1" w:rsidR="00637286" w:rsidRPr="007C2A6B" w:rsidRDefault="00DF4BDC" w:rsidP="00DF4BDC">
      <w:pPr>
        <w:pStyle w:val="NoSpacing"/>
        <w:spacing w:after="60"/>
        <w:jc w:val="both"/>
        <w:rPr>
          <w:rFonts w:ascii="Arial" w:hAnsi="Arial" w:cs="Arial"/>
          <w:b/>
          <w:sz w:val="24"/>
          <w:szCs w:val="24"/>
        </w:rPr>
      </w:pPr>
      <w:r w:rsidRPr="0039382C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5E2FCF" wp14:editId="42D1C788">
                <wp:simplePos x="0" y="0"/>
                <wp:positionH relativeFrom="margin">
                  <wp:align>right</wp:align>
                </wp:positionH>
                <wp:positionV relativeFrom="paragraph">
                  <wp:posOffset>172358</wp:posOffset>
                </wp:positionV>
                <wp:extent cx="6851650" cy="19050"/>
                <wp:effectExtent l="0" t="0" r="25400" b="19050"/>
                <wp:wrapNone/>
                <wp:docPr id="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190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144A23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8.3pt,13.55pt" to="1027.8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637286" w:rsidRPr="00C72243">
        <w:rPr>
          <w:rFonts w:ascii="Arial" w:hAnsi="Arial" w:cs="Arial"/>
          <w:b/>
          <w:sz w:val="24"/>
          <w:szCs w:val="24"/>
        </w:rPr>
        <w:t>SKILLS:</w:t>
      </w:r>
    </w:p>
    <w:tbl>
      <w:tblPr>
        <w:tblW w:w="0" w:type="auto"/>
        <w:tblInd w:w="-270" w:type="dxa"/>
        <w:tblLook w:val="04A0" w:firstRow="1" w:lastRow="0" w:firstColumn="1" w:lastColumn="0" w:noHBand="0" w:noVBand="1"/>
      </w:tblPr>
      <w:tblGrid>
        <w:gridCol w:w="5066"/>
        <w:gridCol w:w="5284"/>
      </w:tblGrid>
      <w:tr w:rsidR="00637286" w:rsidRPr="00F763DF" w14:paraId="0693E0F7" w14:textId="77777777" w:rsidTr="00F44EF4">
        <w:tc>
          <w:tcPr>
            <w:tcW w:w="5066" w:type="dxa"/>
          </w:tcPr>
          <w:p w14:paraId="51531E74" w14:textId="51AF42AE" w:rsidR="00F763DF" w:rsidRPr="00F763DF" w:rsidRDefault="00F763DF" w:rsidP="00FD3C6B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rPr>
                <w:rFonts w:ascii="Arial" w:hAnsi="Arial" w:cs="Arial"/>
                <w:bCs/>
                <w:color w:val="000000" w:themeColor="text1"/>
              </w:rPr>
            </w:pPr>
            <w:r w:rsidRPr="00F763DF">
              <w:rPr>
                <w:rFonts w:ascii="Arial" w:hAnsi="Arial" w:cs="Arial"/>
                <w:bCs/>
                <w:color w:val="000000" w:themeColor="text1"/>
              </w:rPr>
              <w:t>Technical Support</w:t>
            </w:r>
          </w:p>
          <w:p w14:paraId="3D758F62" w14:textId="3870517C" w:rsidR="00F763DF" w:rsidRPr="00F763DF" w:rsidRDefault="00F763DF" w:rsidP="00FD3C6B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 w:rsidRPr="00F763DF">
              <w:rPr>
                <w:rFonts w:ascii="Arial" w:hAnsi="Arial" w:cs="Arial"/>
                <w:bCs/>
                <w:color w:val="000000" w:themeColor="text1"/>
              </w:rPr>
              <w:t>Hardware/</w:t>
            </w:r>
            <w:r w:rsidRPr="00F763DF">
              <w:rPr>
                <w:rFonts w:ascii="Arial" w:hAnsi="Arial" w:cs="Arial"/>
                <w:color w:val="000000" w:themeColor="text1"/>
              </w:rPr>
              <w:t>Software</w:t>
            </w:r>
            <w:r w:rsidRPr="00F763DF">
              <w:rPr>
                <w:rFonts w:ascii="Arial" w:hAnsi="Arial" w:cs="Arial"/>
                <w:bCs/>
                <w:color w:val="000000" w:themeColor="text1"/>
              </w:rPr>
              <w:t xml:space="preserve"> Troubleshooting</w:t>
            </w:r>
          </w:p>
          <w:p w14:paraId="4CDC80C1" w14:textId="0DC8D402" w:rsidR="00637286" w:rsidRPr="00F763DF" w:rsidRDefault="00637286" w:rsidP="00FD3C6B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 w:rsidRPr="00F763DF">
              <w:rPr>
                <w:rFonts w:ascii="Arial" w:hAnsi="Arial" w:cs="Arial"/>
                <w:bCs/>
                <w:color w:val="000000" w:themeColor="text1"/>
              </w:rPr>
              <w:t>Data Entry &amp; Organization</w:t>
            </w:r>
          </w:p>
          <w:p w14:paraId="0D0D488A" w14:textId="4CECBF26" w:rsidR="00FD3C6B" w:rsidRPr="00F763DF" w:rsidRDefault="00F763DF" w:rsidP="00F763DF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jc w:val="both"/>
              <w:rPr>
                <w:rStyle w:val="Strong"/>
                <w:rFonts w:ascii="Arial" w:hAnsi="Arial" w:cs="Arial"/>
                <w:b w:val="0"/>
                <w:color w:val="000000" w:themeColor="text1"/>
              </w:rPr>
            </w:pPr>
            <w:r w:rsidRPr="00F763DF">
              <w:rPr>
                <w:rStyle w:val="Strong"/>
                <w:rFonts w:ascii="Arial" w:hAnsi="Arial" w:cs="Arial"/>
                <w:b w:val="0"/>
                <w:color w:val="000000" w:themeColor="text1"/>
              </w:rPr>
              <w:t>Inventory Management</w:t>
            </w:r>
          </w:p>
        </w:tc>
        <w:tc>
          <w:tcPr>
            <w:tcW w:w="5284" w:type="dxa"/>
          </w:tcPr>
          <w:p w14:paraId="336DD80E" w14:textId="5C43E2CE" w:rsidR="00F763DF" w:rsidRPr="00F763DF" w:rsidRDefault="00431822" w:rsidP="00FD3C6B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Network Troubleshooting</w:t>
            </w:r>
          </w:p>
          <w:p w14:paraId="69881B34" w14:textId="75FE094C" w:rsidR="00F763DF" w:rsidRPr="00F763DF" w:rsidRDefault="00F763DF" w:rsidP="00FD3C6B">
            <w:pPr>
              <w:pStyle w:val="NormalWeb"/>
              <w:numPr>
                <w:ilvl w:val="0"/>
                <w:numId w:val="13"/>
              </w:numPr>
              <w:rPr>
                <w:rFonts w:ascii="Arial" w:hAnsi="Arial" w:cs="Arial"/>
                <w:bCs/>
                <w:color w:val="000000" w:themeColor="text1"/>
              </w:rPr>
            </w:pPr>
            <w:r w:rsidRPr="00F763DF">
              <w:rPr>
                <w:rFonts w:ascii="Arial" w:hAnsi="Arial" w:cs="Arial"/>
                <w:bCs/>
                <w:color w:val="000000" w:themeColor="text1"/>
              </w:rPr>
              <w:t>Hardware Setup/ Software Installation</w:t>
            </w:r>
          </w:p>
          <w:p w14:paraId="2E1595FB" w14:textId="79AFD4EA" w:rsidR="00637286" w:rsidRPr="00F763DF" w:rsidRDefault="00637286" w:rsidP="00FD3C6B">
            <w:pPr>
              <w:pStyle w:val="NormalWeb"/>
              <w:numPr>
                <w:ilvl w:val="0"/>
                <w:numId w:val="13"/>
              </w:numPr>
              <w:rPr>
                <w:rFonts w:ascii="Arial" w:hAnsi="Arial" w:cs="Arial"/>
                <w:bCs/>
                <w:color w:val="000000" w:themeColor="text1"/>
              </w:rPr>
            </w:pPr>
            <w:r w:rsidRPr="00F763DF">
              <w:rPr>
                <w:rFonts w:ascii="Arial" w:hAnsi="Arial" w:cs="Arial"/>
                <w:bCs/>
                <w:color w:val="000000" w:themeColor="text1"/>
              </w:rPr>
              <w:t>Microsoft Office &amp; Google Workspace</w:t>
            </w:r>
          </w:p>
          <w:p w14:paraId="6A3ECEE4" w14:textId="6E1FC8F8" w:rsidR="00FD3C6B" w:rsidRPr="00431822" w:rsidRDefault="00F763DF" w:rsidP="00FD3C6B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rStyle w:val="Strong"/>
                <w:rFonts w:ascii="Arial" w:hAnsi="Arial" w:cs="Arial"/>
                <w:b w:val="0"/>
                <w:color w:val="000000" w:themeColor="text1"/>
              </w:rPr>
            </w:pPr>
            <w:r w:rsidRPr="00F763DF">
              <w:rPr>
                <w:rFonts w:ascii="Arial" w:hAnsi="Arial" w:cs="Arial"/>
                <w:bCs/>
                <w:color w:val="000000" w:themeColor="text1"/>
              </w:rPr>
              <w:t>IT Documentation</w:t>
            </w:r>
          </w:p>
        </w:tc>
      </w:tr>
      <w:tr w:rsidR="00C83E3F" w:rsidRPr="00C72243" w14:paraId="3250DEAB" w14:textId="77777777" w:rsidTr="00F44EF4">
        <w:tc>
          <w:tcPr>
            <w:tcW w:w="5066" w:type="dxa"/>
          </w:tcPr>
          <w:p w14:paraId="11C803B3" w14:textId="2CE006CF" w:rsidR="00C83E3F" w:rsidRPr="00C83E3F" w:rsidRDefault="00C83E3F" w:rsidP="0043182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 w:themeColor="text1"/>
                <w:sz w:val="6"/>
                <w:szCs w:val="6"/>
              </w:rPr>
            </w:pPr>
          </w:p>
        </w:tc>
        <w:tc>
          <w:tcPr>
            <w:tcW w:w="5284" w:type="dxa"/>
          </w:tcPr>
          <w:p w14:paraId="414294BD" w14:textId="77777777" w:rsidR="00C83E3F" w:rsidRPr="00DF4BDC" w:rsidRDefault="00C83E3F" w:rsidP="00431822">
            <w:pPr>
              <w:pStyle w:val="NormalWeb"/>
              <w:rPr>
                <w:rFonts w:ascii="Arial" w:hAnsi="Arial" w:cs="Arial"/>
                <w:bCs/>
                <w:color w:val="000000" w:themeColor="text1"/>
                <w:sz w:val="2"/>
                <w:szCs w:val="2"/>
              </w:rPr>
            </w:pPr>
          </w:p>
        </w:tc>
      </w:tr>
    </w:tbl>
    <w:p w14:paraId="10EF8905" w14:textId="2971FE34" w:rsidR="003B0E70" w:rsidRPr="0039382C" w:rsidRDefault="00DF4BDC" w:rsidP="003B0E70">
      <w:pPr>
        <w:pStyle w:val="NoSpacing"/>
        <w:rPr>
          <w:rFonts w:ascii="Arial" w:hAnsi="Arial" w:cs="Arial"/>
          <w:b/>
          <w:sz w:val="24"/>
          <w:szCs w:val="24"/>
        </w:rPr>
      </w:pPr>
      <w:r w:rsidRPr="0039382C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CFE641" wp14:editId="1531E3EA">
                <wp:simplePos x="0" y="0"/>
                <wp:positionH relativeFrom="margin">
                  <wp:align>right</wp:align>
                </wp:positionH>
                <wp:positionV relativeFrom="paragraph">
                  <wp:posOffset>184303</wp:posOffset>
                </wp:positionV>
                <wp:extent cx="6851650" cy="19050"/>
                <wp:effectExtent l="0" t="0" r="25400" b="1905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190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427013" id="Straight Connector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8.3pt,14.5pt" to="1027.8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3B0E70" w:rsidRPr="0039382C">
        <w:rPr>
          <w:rFonts w:ascii="Arial" w:hAnsi="Arial" w:cs="Arial"/>
          <w:b/>
          <w:sz w:val="24"/>
          <w:szCs w:val="24"/>
        </w:rPr>
        <w:t>WORK EXPERIENCE:</w:t>
      </w:r>
      <w:r w:rsidR="00431822" w:rsidRPr="00431822">
        <w:rPr>
          <w:rFonts w:ascii="Arial" w:hAnsi="Arial" w:cs="Arial"/>
          <w:b/>
          <w:noProof/>
          <w:sz w:val="24"/>
          <w:szCs w:val="24"/>
        </w:rPr>
        <w:t xml:space="preserve"> </w:t>
      </w:r>
    </w:p>
    <w:p w14:paraId="4E551A9F" w14:textId="38519A5B" w:rsidR="00FA20DA" w:rsidRPr="00FA20DA" w:rsidRDefault="00FA20DA" w:rsidP="00F763DF">
      <w:pPr>
        <w:pStyle w:val="NormalWeb"/>
        <w:spacing w:before="80" w:beforeAutospacing="0" w:after="80" w:afterAutospacing="0"/>
        <w:rPr>
          <w:rFonts w:ascii="Arial" w:hAnsi="Arial" w:cs="Arial"/>
        </w:rPr>
      </w:pPr>
      <w:r w:rsidRPr="00FA20DA">
        <w:rPr>
          <w:rStyle w:val="Strong"/>
          <w:rFonts w:ascii="Arial" w:hAnsi="Arial" w:cs="Arial"/>
        </w:rPr>
        <w:t>Technical Support Representative</w:t>
      </w:r>
      <w:r w:rsidRPr="00FA20DA">
        <w:rPr>
          <w:rFonts w:ascii="Arial" w:hAnsi="Arial" w:cs="Arial"/>
        </w:rPr>
        <w:br/>
      </w:r>
      <w:r w:rsidRPr="00FA20DA">
        <w:rPr>
          <w:rStyle w:val="Strong"/>
          <w:rFonts w:ascii="Arial" w:hAnsi="Arial" w:cs="Arial"/>
        </w:rPr>
        <w:t>Global Payments | June 2026 – September 2026 (Contractual)</w:t>
      </w:r>
    </w:p>
    <w:p w14:paraId="31EB37F4" w14:textId="77CA081E" w:rsidR="00FA20DA" w:rsidRPr="00FA20DA" w:rsidRDefault="00FA20DA" w:rsidP="00F763DF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Arial" w:hAnsi="Arial" w:cs="Arial"/>
        </w:rPr>
      </w:pPr>
      <w:r w:rsidRPr="00FA20DA">
        <w:rPr>
          <w:rFonts w:ascii="Arial" w:hAnsi="Arial" w:cs="Arial"/>
        </w:rPr>
        <w:t xml:space="preserve">Supported </w:t>
      </w:r>
      <w:r w:rsidRPr="00FA20DA">
        <w:rPr>
          <w:rStyle w:val="Strong"/>
          <w:rFonts w:ascii="Arial" w:hAnsi="Arial" w:cs="Arial"/>
        </w:rPr>
        <w:t>Mosaic POS</w:t>
      </w:r>
      <w:r w:rsidRPr="00FA20DA">
        <w:rPr>
          <w:rFonts w:ascii="Arial" w:hAnsi="Arial" w:cs="Arial"/>
        </w:rPr>
        <w:t xml:space="preserve"> for U.S. merchants, troubleshooting point-of-sale, reporting, and payment issues.</w:t>
      </w:r>
    </w:p>
    <w:p w14:paraId="27CE5E97" w14:textId="2D540970" w:rsidR="00FA20DA" w:rsidRPr="00FA20DA" w:rsidRDefault="00FA20DA" w:rsidP="00F763DF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Arial" w:hAnsi="Arial" w:cs="Arial"/>
        </w:rPr>
      </w:pPr>
      <w:r w:rsidRPr="00FA20DA">
        <w:rPr>
          <w:rFonts w:ascii="Arial" w:hAnsi="Arial" w:cs="Arial"/>
        </w:rPr>
        <w:t xml:space="preserve">Diagnosed </w:t>
      </w:r>
      <w:r w:rsidRPr="00FA20DA">
        <w:rPr>
          <w:rStyle w:val="Strong"/>
          <w:rFonts w:ascii="Arial" w:hAnsi="Arial" w:cs="Arial"/>
        </w:rPr>
        <w:t>software, hardware, connectivity, and transaction-related issues</w:t>
      </w:r>
      <w:r w:rsidRPr="00FA20DA">
        <w:rPr>
          <w:rFonts w:ascii="Arial" w:hAnsi="Arial" w:cs="Arial"/>
        </w:rPr>
        <w:t>.</w:t>
      </w:r>
    </w:p>
    <w:p w14:paraId="330F7D41" w14:textId="6FF65D47" w:rsidR="00FA20DA" w:rsidRPr="00FA20DA" w:rsidRDefault="00FA20DA" w:rsidP="00F763DF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Arial" w:hAnsi="Arial" w:cs="Arial"/>
        </w:rPr>
      </w:pPr>
      <w:r w:rsidRPr="00FA20DA">
        <w:rPr>
          <w:rFonts w:ascii="Arial" w:hAnsi="Arial" w:cs="Arial"/>
        </w:rPr>
        <w:t>Guided merchants through troubleshooting steps and technical solutions.</w:t>
      </w:r>
    </w:p>
    <w:p w14:paraId="7444FB81" w14:textId="50F502CA" w:rsidR="00FA20DA" w:rsidRPr="00FA20DA" w:rsidRDefault="00FA20DA" w:rsidP="00F763DF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Arial" w:hAnsi="Arial" w:cs="Arial"/>
        </w:rPr>
      </w:pPr>
      <w:r w:rsidRPr="00FA20DA">
        <w:rPr>
          <w:rFonts w:ascii="Arial" w:hAnsi="Arial" w:cs="Arial"/>
        </w:rPr>
        <w:t xml:space="preserve">Documented and managed support cases using </w:t>
      </w:r>
      <w:r w:rsidRPr="00FA20DA">
        <w:rPr>
          <w:rStyle w:val="Strong"/>
          <w:rFonts w:ascii="Arial" w:hAnsi="Arial" w:cs="Arial"/>
        </w:rPr>
        <w:t>Salesforce</w:t>
      </w:r>
      <w:r w:rsidRPr="00FA20DA">
        <w:rPr>
          <w:rFonts w:ascii="Arial" w:hAnsi="Arial" w:cs="Arial"/>
        </w:rPr>
        <w:t>.</w:t>
      </w:r>
    </w:p>
    <w:p w14:paraId="15717C5A" w14:textId="77777777" w:rsidR="00FA20DA" w:rsidRPr="00FA20DA" w:rsidRDefault="00FA20DA" w:rsidP="00F763DF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Arial" w:hAnsi="Arial" w:cs="Arial"/>
        </w:rPr>
      </w:pPr>
      <w:r w:rsidRPr="00FA20DA">
        <w:rPr>
          <w:rFonts w:ascii="Arial" w:hAnsi="Arial" w:cs="Arial"/>
        </w:rPr>
        <w:t xml:space="preserve">Coordinated with internal teams through </w:t>
      </w:r>
      <w:r w:rsidRPr="00FA20DA">
        <w:rPr>
          <w:rStyle w:val="Strong"/>
          <w:rFonts w:ascii="Arial" w:hAnsi="Arial" w:cs="Arial"/>
        </w:rPr>
        <w:t>Slack</w:t>
      </w:r>
      <w:r w:rsidRPr="00FA20DA">
        <w:rPr>
          <w:rFonts w:ascii="Arial" w:hAnsi="Arial" w:cs="Arial"/>
        </w:rPr>
        <w:t xml:space="preserve"> to resolve and escalate technical issues.</w:t>
      </w:r>
    </w:p>
    <w:p w14:paraId="3DBC3F2B" w14:textId="77777777" w:rsidR="00FA20DA" w:rsidRPr="00FA20DA" w:rsidRDefault="00FA20DA" w:rsidP="00DF4BDC">
      <w:pPr>
        <w:pStyle w:val="NormalWeb"/>
        <w:numPr>
          <w:ilvl w:val="0"/>
          <w:numId w:val="30"/>
        </w:numPr>
        <w:spacing w:before="0" w:beforeAutospacing="0" w:after="120" w:afterAutospacing="0"/>
        <w:rPr>
          <w:rFonts w:ascii="Arial" w:hAnsi="Arial" w:cs="Arial"/>
        </w:rPr>
      </w:pPr>
      <w:r w:rsidRPr="00FA20DA">
        <w:rPr>
          <w:rFonts w:ascii="Arial" w:hAnsi="Arial" w:cs="Arial"/>
        </w:rPr>
        <w:t>Maintained accurate case documentation and followed up on unresolved issues.</w:t>
      </w:r>
    </w:p>
    <w:p w14:paraId="5F6B38F7" w14:textId="05BC048D" w:rsidR="00FA20DA" w:rsidRPr="00FA20DA" w:rsidRDefault="00FA20DA" w:rsidP="00F763DF">
      <w:pPr>
        <w:pStyle w:val="NormalWeb"/>
        <w:spacing w:before="80" w:beforeAutospacing="0" w:after="80" w:afterAutospacing="0"/>
        <w:rPr>
          <w:rFonts w:ascii="Arial" w:hAnsi="Arial" w:cs="Arial"/>
        </w:rPr>
      </w:pPr>
      <w:r w:rsidRPr="00FA20DA">
        <w:rPr>
          <w:rStyle w:val="Strong"/>
          <w:rFonts w:ascii="Arial" w:hAnsi="Arial" w:cs="Arial"/>
        </w:rPr>
        <w:t>IT Assistant</w:t>
      </w:r>
      <w:r w:rsidRPr="00FA20DA">
        <w:rPr>
          <w:rFonts w:ascii="Arial" w:hAnsi="Arial" w:cs="Arial"/>
        </w:rPr>
        <w:br/>
      </w:r>
      <w:r w:rsidRPr="00FA20DA">
        <w:rPr>
          <w:rStyle w:val="Strong"/>
          <w:rFonts w:ascii="Arial" w:hAnsi="Arial" w:cs="Arial"/>
        </w:rPr>
        <w:t>Britannica United Motors | June 2025 – March 2026</w:t>
      </w:r>
    </w:p>
    <w:p w14:paraId="2F753A11" w14:textId="75812D0B" w:rsidR="00FA20DA" w:rsidRPr="00FA20DA" w:rsidRDefault="00FA20DA" w:rsidP="00F763DF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Arial" w:hAnsi="Arial" w:cs="Arial"/>
        </w:rPr>
      </w:pPr>
      <w:r w:rsidRPr="00FA20DA">
        <w:rPr>
          <w:rFonts w:ascii="Arial" w:hAnsi="Arial" w:cs="Arial"/>
        </w:rPr>
        <w:t xml:space="preserve">Provided </w:t>
      </w:r>
      <w:r w:rsidRPr="00FA20DA">
        <w:rPr>
          <w:rStyle w:val="Strong"/>
          <w:rFonts w:ascii="Arial" w:hAnsi="Arial" w:cs="Arial"/>
        </w:rPr>
        <w:t>remote and on-site IT support</w:t>
      </w:r>
      <w:r w:rsidRPr="00FA20DA">
        <w:rPr>
          <w:rFonts w:ascii="Arial" w:hAnsi="Arial" w:cs="Arial"/>
        </w:rPr>
        <w:t xml:space="preserve"> across </w:t>
      </w:r>
      <w:r w:rsidR="00DF4BDC">
        <w:rPr>
          <w:rFonts w:ascii="Arial" w:hAnsi="Arial" w:cs="Arial"/>
        </w:rPr>
        <w:t>9</w:t>
      </w:r>
      <w:r w:rsidRPr="00FA20DA">
        <w:rPr>
          <w:rFonts w:ascii="Arial" w:hAnsi="Arial" w:cs="Arial"/>
        </w:rPr>
        <w:t xml:space="preserve"> branches</w:t>
      </w:r>
      <w:r w:rsidR="00DF4BDC">
        <w:rPr>
          <w:rFonts w:ascii="Arial" w:hAnsi="Arial" w:cs="Arial"/>
        </w:rPr>
        <w:t xml:space="preserve"> </w:t>
      </w:r>
      <w:r w:rsidR="00DF4BDC" w:rsidRPr="00DF4BDC">
        <w:rPr>
          <w:rFonts w:ascii="Arial" w:hAnsi="Arial" w:cs="Arial"/>
        </w:rPr>
        <w:t>troubleshooting hardware, software, and network issues</w:t>
      </w:r>
      <w:r w:rsidRPr="00FA20DA">
        <w:rPr>
          <w:rFonts w:ascii="Arial" w:hAnsi="Arial" w:cs="Arial"/>
        </w:rPr>
        <w:t>.</w:t>
      </w:r>
    </w:p>
    <w:p w14:paraId="3F416BF4" w14:textId="2FD2F628" w:rsidR="00FA20DA" w:rsidRPr="00FA20DA" w:rsidRDefault="00FA20DA" w:rsidP="00F763DF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Arial" w:hAnsi="Arial" w:cs="Arial"/>
        </w:rPr>
      </w:pPr>
      <w:r w:rsidRPr="00FA20DA">
        <w:rPr>
          <w:rFonts w:ascii="Arial" w:hAnsi="Arial" w:cs="Arial"/>
        </w:rPr>
        <w:t xml:space="preserve">Troubleshot </w:t>
      </w:r>
      <w:r w:rsidRPr="00FA20DA">
        <w:rPr>
          <w:rStyle w:val="Strong"/>
          <w:rFonts w:ascii="Arial" w:hAnsi="Arial" w:cs="Arial"/>
        </w:rPr>
        <w:t>hardware, software, network, and connectivity issues</w:t>
      </w:r>
      <w:r w:rsidRPr="00FA20DA">
        <w:rPr>
          <w:rFonts w:ascii="Arial" w:hAnsi="Arial" w:cs="Arial"/>
        </w:rPr>
        <w:t>.</w:t>
      </w:r>
    </w:p>
    <w:p w14:paraId="4BD737F2" w14:textId="77777777" w:rsidR="00FA20DA" w:rsidRPr="00FA20DA" w:rsidRDefault="00FA20DA" w:rsidP="00F763DF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Arial" w:hAnsi="Arial" w:cs="Arial"/>
        </w:rPr>
      </w:pPr>
      <w:r w:rsidRPr="00FA20DA">
        <w:rPr>
          <w:rFonts w:ascii="Arial" w:hAnsi="Arial" w:cs="Arial"/>
        </w:rPr>
        <w:t xml:space="preserve">Assisted employees with </w:t>
      </w:r>
      <w:r w:rsidRPr="00FA20DA">
        <w:rPr>
          <w:rStyle w:val="Strong"/>
          <w:rFonts w:ascii="Arial" w:hAnsi="Arial" w:cs="Arial"/>
        </w:rPr>
        <w:t>email, software, and system-related concerns</w:t>
      </w:r>
      <w:r w:rsidRPr="00FA20DA">
        <w:rPr>
          <w:rFonts w:ascii="Arial" w:hAnsi="Arial" w:cs="Arial"/>
        </w:rPr>
        <w:t>.</w:t>
      </w:r>
    </w:p>
    <w:p w14:paraId="1A8A239F" w14:textId="77777777" w:rsidR="00FA20DA" w:rsidRPr="00FA20DA" w:rsidRDefault="00FA20DA" w:rsidP="00F763DF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Arial" w:hAnsi="Arial" w:cs="Arial"/>
        </w:rPr>
      </w:pPr>
      <w:r w:rsidRPr="00FA20DA">
        <w:rPr>
          <w:rFonts w:ascii="Arial" w:hAnsi="Arial" w:cs="Arial"/>
        </w:rPr>
        <w:t xml:space="preserve">Maintained and organized </w:t>
      </w:r>
      <w:r w:rsidRPr="00FA20DA">
        <w:rPr>
          <w:rStyle w:val="Strong"/>
          <w:rFonts w:ascii="Arial" w:hAnsi="Arial" w:cs="Arial"/>
        </w:rPr>
        <w:t>IT records, inventory, and documentation</w:t>
      </w:r>
      <w:r w:rsidRPr="00FA20DA">
        <w:rPr>
          <w:rFonts w:ascii="Arial" w:hAnsi="Arial" w:cs="Arial"/>
        </w:rPr>
        <w:t>.</w:t>
      </w:r>
    </w:p>
    <w:p w14:paraId="40854308" w14:textId="1EC6D010" w:rsidR="00FA20DA" w:rsidRPr="00FA20DA" w:rsidRDefault="00FA20DA" w:rsidP="00DF4BDC">
      <w:pPr>
        <w:pStyle w:val="NormalWeb"/>
        <w:numPr>
          <w:ilvl w:val="0"/>
          <w:numId w:val="28"/>
        </w:numPr>
        <w:spacing w:before="0" w:beforeAutospacing="0" w:after="120" w:afterAutospacing="0"/>
        <w:rPr>
          <w:rFonts w:ascii="Arial" w:hAnsi="Arial" w:cs="Arial"/>
        </w:rPr>
      </w:pPr>
      <w:r w:rsidRPr="00FA20DA">
        <w:rPr>
          <w:rFonts w:ascii="Arial" w:hAnsi="Arial" w:cs="Arial"/>
        </w:rPr>
        <w:t>Managed technical requests and prioritized urgent IT issues.</w:t>
      </w:r>
    </w:p>
    <w:p w14:paraId="5369738E" w14:textId="0E54D184" w:rsidR="00FA20DA" w:rsidRPr="00FA20DA" w:rsidRDefault="00FA20DA" w:rsidP="00F763DF">
      <w:pPr>
        <w:pStyle w:val="NormalWeb"/>
        <w:spacing w:before="80" w:beforeAutospacing="0" w:after="80" w:afterAutospacing="0"/>
        <w:rPr>
          <w:rFonts w:ascii="Arial" w:hAnsi="Arial" w:cs="Arial"/>
        </w:rPr>
      </w:pPr>
      <w:r w:rsidRPr="00FA20DA">
        <w:rPr>
          <w:rStyle w:val="Strong"/>
          <w:rFonts w:ascii="Arial" w:hAnsi="Arial" w:cs="Arial"/>
        </w:rPr>
        <w:t>IT Support Staff</w:t>
      </w:r>
      <w:r w:rsidRPr="00FA20DA">
        <w:rPr>
          <w:rFonts w:ascii="Arial" w:hAnsi="Arial" w:cs="Arial"/>
        </w:rPr>
        <w:br/>
      </w:r>
      <w:r w:rsidRPr="00FA20DA">
        <w:rPr>
          <w:rStyle w:val="Strong"/>
          <w:rFonts w:ascii="Arial" w:hAnsi="Arial" w:cs="Arial"/>
        </w:rPr>
        <w:t xml:space="preserve">Solid North </w:t>
      </w:r>
      <w:proofErr w:type="spellStart"/>
      <w:r w:rsidRPr="00FA20DA">
        <w:rPr>
          <w:rStyle w:val="Strong"/>
          <w:rFonts w:ascii="Arial" w:hAnsi="Arial" w:cs="Arial"/>
        </w:rPr>
        <w:t>Partylist</w:t>
      </w:r>
      <w:proofErr w:type="spellEnd"/>
      <w:r w:rsidRPr="00FA20DA">
        <w:rPr>
          <w:rStyle w:val="Strong"/>
          <w:rFonts w:ascii="Arial" w:hAnsi="Arial" w:cs="Arial"/>
        </w:rPr>
        <w:t xml:space="preserve"> | March 2025 – May 2025 (Contractual)</w:t>
      </w:r>
    </w:p>
    <w:p w14:paraId="0F82ECC6" w14:textId="57202B22" w:rsidR="00FA20DA" w:rsidRPr="00FA20DA" w:rsidRDefault="00FA20DA" w:rsidP="00F763DF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Arial" w:hAnsi="Arial" w:cs="Arial"/>
        </w:rPr>
      </w:pPr>
      <w:r w:rsidRPr="00FA20DA">
        <w:rPr>
          <w:rFonts w:ascii="Arial" w:hAnsi="Arial" w:cs="Arial"/>
        </w:rPr>
        <w:t xml:space="preserve">Provided </w:t>
      </w:r>
      <w:r w:rsidRPr="00FA20DA">
        <w:rPr>
          <w:rStyle w:val="Strong"/>
          <w:rFonts w:ascii="Arial" w:hAnsi="Arial" w:cs="Arial"/>
        </w:rPr>
        <w:t>technical support and troubleshooting</w:t>
      </w:r>
      <w:r w:rsidRPr="00FA20DA">
        <w:rPr>
          <w:rFonts w:ascii="Arial" w:hAnsi="Arial" w:cs="Arial"/>
        </w:rPr>
        <w:t xml:space="preserve"> for office staff.</w:t>
      </w:r>
    </w:p>
    <w:p w14:paraId="2CC227C5" w14:textId="1403883B" w:rsidR="00FA20DA" w:rsidRPr="00FA20DA" w:rsidRDefault="00FA20DA" w:rsidP="00F763DF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Arial" w:hAnsi="Arial" w:cs="Arial"/>
        </w:rPr>
      </w:pPr>
      <w:r w:rsidRPr="00FA20DA">
        <w:rPr>
          <w:rFonts w:ascii="Arial" w:hAnsi="Arial" w:cs="Arial"/>
        </w:rPr>
        <w:t xml:space="preserve">Assisted with </w:t>
      </w:r>
      <w:r w:rsidRPr="00FA20DA">
        <w:rPr>
          <w:rStyle w:val="Strong"/>
          <w:rFonts w:ascii="Arial" w:hAnsi="Arial" w:cs="Arial"/>
        </w:rPr>
        <w:t>hardware, software, and system-related issues</w:t>
      </w:r>
      <w:r w:rsidRPr="00FA20DA">
        <w:rPr>
          <w:rFonts w:ascii="Arial" w:hAnsi="Arial" w:cs="Arial"/>
        </w:rPr>
        <w:t>.</w:t>
      </w:r>
    </w:p>
    <w:p w14:paraId="2F7C811E" w14:textId="77777777" w:rsidR="00FA20DA" w:rsidRPr="00FA20DA" w:rsidRDefault="00FA20DA" w:rsidP="00F763DF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Arial" w:hAnsi="Arial" w:cs="Arial"/>
        </w:rPr>
      </w:pPr>
      <w:r w:rsidRPr="00FA20DA">
        <w:rPr>
          <w:rFonts w:ascii="Arial" w:hAnsi="Arial" w:cs="Arial"/>
        </w:rPr>
        <w:t xml:space="preserve">Maintained and updated </w:t>
      </w:r>
      <w:r w:rsidRPr="00FA20DA">
        <w:rPr>
          <w:rStyle w:val="Strong"/>
          <w:rFonts w:ascii="Arial" w:hAnsi="Arial" w:cs="Arial"/>
        </w:rPr>
        <w:t>digital records and documentation</w:t>
      </w:r>
      <w:r w:rsidRPr="00FA20DA">
        <w:rPr>
          <w:rFonts w:ascii="Arial" w:hAnsi="Arial" w:cs="Arial"/>
        </w:rPr>
        <w:t>.</w:t>
      </w:r>
    </w:p>
    <w:p w14:paraId="5672197D" w14:textId="565EC5B3" w:rsidR="00FA20DA" w:rsidRPr="00FA20DA" w:rsidRDefault="00FA20DA" w:rsidP="00F763DF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Arial" w:hAnsi="Arial" w:cs="Arial"/>
        </w:rPr>
      </w:pPr>
      <w:r w:rsidRPr="00FA20DA">
        <w:rPr>
          <w:rFonts w:ascii="Arial" w:hAnsi="Arial" w:cs="Arial"/>
        </w:rPr>
        <w:t>Supported daily office operations by resolving technical concerns.</w:t>
      </w:r>
    </w:p>
    <w:p w14:paraId="201081D8" w14:textId="2E90D371" w:rsidR="007223E2" w:rsidRPr="00431822" w:rsidRDefault="00FA20DA" w:rsidP="00DF4BDC">
      <w:pPr>
        <w:pStyle w:val="NormalWeb"/>
        <w:numPr>
          <w:ilvl w:val="0"/>
          <w:numId w:val="29"/>
        </w:numPr>
        <w:spacing w:before="0" w:beforeAutospacing="0" w:after="120" w:afterAutospacing="0"/>
        <w:ind w:left="714" w:hanging="357"/>
        <w:rPr>
          <w:rFonts w:ascii="Arial" w:hAnsi="Arial" w:cs="Arial"/>
        </w:rPr>
      </w:pPr>
      <w:r w:rsidRPr="00FA20DA">
        <w:rPr>
          <w:rFonts w:ascii="Arial" w:hAnsi="Arial" w:cs="Arial"/>
        </w:rPr>
        <w:t xml:space="preserve">Assisted with implementing and maintaining </w:t>
      </w:r>
      <w:r w:rsidRPr="00FA20DA">
        <w:rPr>
          <w:rStyle w:val="Strong"/>
          <w:rFonts w:ascii="Arial" w:hAnsi="Arial" w:cs="Arial"/>
        </w:rPr>
        <w:t>digital tagging and record-keeping systems</w:t>
      </w:r>
      <w:r w:rsidRPr="00FA20DA">
        <w:rPr>
          <w:rFonts w:ascii="Arial" w:hAnsi="Arial" w:cs="Arial"/>
        </w:rPr>
        <w:t>.</w:t>
      </w:r>
    </w:p>
    <w:p w14:paraId="612FDA87" w14:textId="050C718B" w:rsidR="007223E2" w:rsidRDefault="00DF4BDC" w:rsidP="00DF4BDC">
      <w:pPr>
        <w:pStyle w:val="NoSpacing"/>
        <w:spacing w:after="120"/>
        <w:rPr>
          <w:rFonts w:ascii="Arial" w:hAnsi="Arial" w:cs="Arial"/>
          <w:b/>
          <w:sz w:val="24"/>
          <w:szCs w:val="24"/>
        </w:rPr>
      </w:pPr>
      <w:r w:rsidRPr="0039382C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F50E02" wp14:editId="496C8CA8">
                <wp:simplePos x="0" y="0"/>
                <wp:positionH relativeFrom="margin">
                  <wp:align>right</wp:align>
                </wp:positionH>
                <wp:positionV relativeFrom="paragraph">
                  <wp:posOffset>184906</wp:posOffset>
                </wp:positionV>
                <wp:extent cx="6851650" cy="19050"/>
                <wp:effectExtent l="0" t="0" r="25400" b="19050"/>
                <wp:wrapNone/>
                <wp:docPr id="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190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1339C2" id="Straight Connector 2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8.3pt,14.55pt" to="1027.8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7223E2" w:rsidRPr="007223E2">
        <w:rPr>
          <w:rFonts w:ascii="Arial" w:hAnsi="Arial" w:cs="Arial"/>
          <w:b/>
          <w:noProof/>
          <w:sz w:val="24"/>
          <w:szCs w:val="24"/>
        </w:rPr>
        <w:t>EDUCATION</w:t>
      </w:r>
      <w:r w:rsidR="007223E2" w:rsidRPr="0039382C">
        <w:rPr>
          <w:rFonts w:ascii="Arial" w:hAnsi="Arial" w:cs="Arial"/>
          <w:b/>
          <w:sz w:val="24"/>
          <w:szCs w:val="24"/>
        </w:rPr>
        <w:t>:</w:t>
      </w:r>
    </w:p>
    <w:p w14:paraId="63338378" w14:textId="0C558F7A" w:rsidR="00053378" w:rsidRPr="00053378" w:rsidRDefault="00053378" w:rsidP="007C2A6B">
      <w:pPr>
        <w:pStyle w:val="NoSpacing"/>
        <w:spacing w:after="60"/>
        <w:ind w:left="357"/>
        <w:rPr>
          <w:rFonts w:ascii="Arial" w:hAnsi="Arial" w:cs="Arial"/>
          <w:bCs/>
          <w:sz w:val="24"/>
          <w:szCs w:val="24"/>
        </w:rPr>
      </w:pPr>
      <w:r w:rsidRPr="00053378">
        <w:rPr>
          <w:rFonts w:ascii="Arial" w:hAnsi="Arial" w:cs="Arial"/>
          <w:b/>
          <w:sz w:val="24"/>
          <w:szCs w:val="24"/>
        </w:rPr>
        <w:t>Associate in Computer Technologies</w:t>
      </w:r>
      <w:r w:rsidRPr="00053378">
        <w:rPr>
          <w:rFonts w:ascii="Arial" w:hAnsi="Arial" w:cs="Arial"/>
          <w:bCs/>
          <w:sz w:val="24"/>
          <w:szCs w:val="24"/>
        </w:rPr>
        <w:br/>
        <w:t>STI College Marikina</w:t>
      </w:r>
    </w:p>
    <w:p w14:paraId="3D6D8233" w14:textId="66AAE27D" w:rsidR="007223E2" w:rsidRPr="001F6082" w:rsidRDefault="00053378" w:rsidP="00DF4BDC">
      <w:pPr>
        <w:pStyle w:val="NoSpacing"/>
        <w:spacing w:after="120"/>
        <w:ind w:left="360"/>
        <w:rPr>
          <w:rFonts w:ascii="Arial" w:hAnsi="Arial" w:cs="Arial"/>
          <w:bCs/>
          <w:sz w:val="24"/>
          <w:szCs w:val="24"/>
        </w:rPr>
      </w:pPr>
      <w:r w:rsidRPr="00053378">
        <w:rPr>
          <w:rFonts w:ascii="Arial" w:hAnsi="Arial" w:cs="Arial"/>
          <w:b/>
          <w:sz w:val="24"/>
          <w:szCs w:val="24"/>
        </w:rPr>
        <w:t>Senior High School – ICT Strand</w:t>
      </w:r>
      <w:r w:rsidRPr="00053378">
        <w:rPr>
          <w:rFonts w:ascii="Arial" w:hAnsi="Arial" w:cs="Arial"/>
          <w:bCs/>
          <w:sz w:val="24"/>
          <w:szCs w:val="24"/>
        </w:rPr>
        <w:br/>
        <w:t>New Era University</w:t>
      </w:r>
    </w:p>
    <w:p w14:paraId="789BE79F" w14:textId="44BFC38E" w:rsidR="00624210" w:rsidRPr="007C2A6B" w:rsidRDefault="00DF4BDC" w:rsidP="007C2A6B">
      <w:pPr>
        <w:pStyle w:val="NoSpacing"/>
        <w:spacing w:after="120"/>
        <w:rPr>
          <w:rFonts w:ascii="Arial" w:hAnsi="Arial" w:cs="Arial"/>
          <w:b/>
          <w:sz w:val="24"/>
          <w:szCs w:val="24"/>
        </w:rPr>
      </w:pPr>
      <w:r w:rsidRPr="0039382C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ABA92D" wp14:editId="0BBDF8E1">
                <wp:simplePos x="0" y="0"/>
                <wp:positionH relativeFrom="margin">
                  <wp:align>right</wp:align>
                </wp:positionH>
                <wp:positionV relativeFrom="paragraph">
                  <wp:posOffset>208907</wp:posOffset>
                </wp:positionV>
                <wp:extent cx="6851650" cy="19050"/>
                <wp:effectExtent l="0" t="0" r="25400" b="19050"/>
                <wp:wrapNone/>
                <wp:docPr id="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190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4C4CCC" id="Straight Connector 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8.3pt,16.45pt" to="1027.8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7223E2" w:rsidRPr="007223E2">
        <w:rPr>
          <w:rFonts w:ascii="Arial" w:hAnsi="Arial" w:cs="Arial"/>
          <w:b/>
          <w:sz w:val="24"/>
          <w:szCs w:val="24"/>
        </w:rPr>
        <w:t>CERTIFICATIONS</w:t>
      </w:r>
    </w:p>
    <w:tbl>
      <w:tblPr>
        <w:tblW w:w="10620" w:type="dxa"/>
        <w:tblInd w:w="-450" w:type="dxa"/>
        <w:tblLook w:val="04A0" w:firstRow="1" w:lastRow="0" w:firstColumn="1" w:lastColumn="0" w:noHBand="0" w:noVBand="1"/>
      </w:tblPr>
      <w:tblGrid>
        <w:gridCol w:w="4680"/>
        <w:gridCol w:w="5940"/>
      </w:tblGrid>
      <w:tr w:rsidR="007223E2" w14:paraId="01E376CA" w14:textId="77777777" w:rsidTr="00A11E61">
        <w:trPr>
          <w:trHeight w:val="719"/>
        </w:trPr>
        <w:tc>
          <w:tcPr>
            <w:tcW w:w="4680" w:type="dxa"/>
          </w:tcPr>
          <w:p w14:paraId="0F753631" w14:textId="3BBA2445" w:rsidR="007223E2" w:rsidRPr="007223E2" w:rsidRDefault="007223E2" w:rsidP="007223E2">
            <w:pPr>
              <w:pStyle w:val="NormalWeb"/>
              <w:numPr>
                <w:ilvl w:val="0"/>
                <w:numId w:val="16"/>
              </w:numPr>
              <w:rPr>
                <w:rFonts w:ascii="Arial" w:hAnsi="Arial" w:cs="Arial"/>
                <w:color w:val="000000" w:themeColor="text1"/>
              </w:rPr>
            </w:pPr>
            <w:r w:rsidRPr="007223E2">
              <w:rPr>
                <w:rFonts w:ascii="Arial" w:hAnsi="Arial" w:cs="Arial"/>
                <w:color w:val="000000" w:themeColor="text1"/>
              </w:rPr>
              <w:t>Civil Service Exam Passer (2025)</w:t>
            </w:r>
          </w:p>
          <w:p w14:paraId="213C7AD2" w14:textId="77777777" w:rsidR="007223E2" w:rsidRPr="00A11E61" w:rsidRDefault="007223E2" w:rsidP="007223E2">
            <w:pPr>
              <w:pStyle w:val="NormalWeb"/>
              <w:numPr>
                <w:ilvl w:val="0"/>
                <w:numId w:val="16"/>
              </w:numPr>
              <w:spacing w:after="12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223E2">
              <w:rPr>
                <w:rFonts w:ascii="Arial" w:hAnsi="Arial" w:cs="Arial"/>
                <w:color w:val="000000" w:themeColor="text1"/>
              </w:rPr>
              <w:t>NC-II Computer Systems Servicing</w:t>
            </w:r>
          </w:p>
          <w:p w14:paraId="48D9A107" w14:textId="192F07F3" w:rsidR="00A11E61" w:rsidRPr="00A11E61" w:rsidRDefault="00A11E61" w:rsidP="00DF4BDC">
            <w:pPr>
              <w:pStyle w:val="NormalWeb"/>
              <w:numPr>
                <w:ilvl w:val="0"/>
                <w:numId w:val="16"/>
              </w:numPr>
              <w:spacing w:after="0" w:afterAutospacing="0"/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11E61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</w:rPr>
              <w:t>EF SET English Certificate C1</w:t>
            </w:r>
          </w:p>
        </w:tc>
        <w:tc>
          <w:tcPr>
            <w:tcW w:w="5940" w:type="dxa"/>
          </w:tcPr>
          <w:p w14:paraId="5BEB3D03" w14:textId="1FFE09BA" w:rsidR="007223E2" w:rsidRPr="007223E2" w:rsidRDefault="007223E2" w:rsidP="007223E2">
            <w:pPr>
              <w:pStyle w:val="NormalWeb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</w:rPr>
            </w:pPr>
            <w:r w:rsidRPr="007223E2">
              <w:rPr>
                <w:rFonts w:ascii="Arial" w:hAnsi="Arial" w:cs="Arial"/>
                <w:color w:val="000000" w:themeColor="text1"/>
              </w:rPr>
              <w:t>CS50x Harvard University</w:t>
            </w:r>
          </w:p>
          <w:p w14:paraId="067CEED8" w14:textId="10DE1B6D" w:rsidR="007223E2" w:rsidRPr="007223E2" w:rsidRDefault="007223E2" w:rsidP="007223E2">
            <w:pPr>
              <w:pStyle w:val="NormalWeb"/>
              <w:numPr>
                <w:ilvl w:val="0"/>
                <w:numId w:val="13"/>
              </w:numPr>
              <w:spacing w:before="0" w:beforeAutospacing="0" w:after="120" w:afterAutospacing="0"/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7223E2">
              <w:rPr>
                <w:rFonts w:ascii="Arial" w:hAnsi="Arial" w:cs="Arial"/>
                <w:color w:val="000000" w:themeColor="text1"/>
              </w:rPr>
              <w:t xml:space="preserve">Responsive Web Design </w:t>
            </w:r>
            <w:r w:rsidR="00B21705">
              <w:rPr>
                <w:rFonts w:ascii="Arial" w:hAnsi="Arial" w:cs="Arial"/>
                <w:color w:val="000000" w:themeColor="text1"/>
              </w:rPr>
              <w:t xml:space="preserve">- </w:t>
            </w:r>
            <w:proofErr w:type="spellStart"/>
            <w:r w:rsidRPr="007223E2">
              <w:rPr>
                <w:rFonts w:ascii="Arial" w:hAnsi="Arial" w:cs="Arial"/>
                <w:color w:val="000000" w:themeColor="text1"/>
              </w:rPr>
              <w:t>FreeCodeCam</w:t>
            </w:r>
            <w:r>
              <w:rPr>
                <w:rFonts w:ascii="Arial" w:hAnsi="Arial" w:cs="Arial"/>
                <w:color w:val="000000" w:themeColor="text1"/>
              </w:rPr>
              <w:t>p</w:t>
            </w:r>
            <w:proofErr w:type="spellEnd"/>
          </w:p>
        </w:tc>
      </w:tr>
    </w:tbl>
    <w:p w14:paraId="008198CF" w14:textId="77777777" w:rsidR="007223E2" w:rsidRPr="00624210" w:rsidRDefault="007223E2" w:rsidP="001F6082">
      <w:pPr>
        <w:pStyle w:val="NoSpacing"/>
        <w:jc w:val="both"/>
        <w:rPr>
          <w:rFonts w:ascii="Arial" w:hAnsi="Arial" w:cs="Arial"/>
          <w:color w:val="000000" w:themeColor="text1"/>
        </w:rPr>
      </w:pPr>
    </w:p>
    <w:sectPr w:rsidR="007223E2" w:rsidRPr="00624210" w:rsidSect="00531656">
      <w:pgSz w:w="11906" w:h="16838" w:code="9"/>
      <w:pgMar w:top="567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76EE"/>
    <w:multiLevelType w:val="multilevel"/>
    <w:tmpl w:val="B8A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080D"/>
    <w:multiLevelType w:val="multilevel"/>
    <w:tmpl w:val="F9BE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8002D"/>
    <w:multiLevelType w:val="multilevel"/>
    <w:tmpl w:val="BEA0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80965"/>
    <w:multiLevelType w:val="multilevel"/>
    <w:tmpl w:val="3394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93A22"/>
    <w:multiLevelType w:val="multilevel"/>
    <w:tmpl w:val="B5B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E64BF"/>
    <w:multiLevelType w:val="hybridMultilevel"/>
    <w:tmpl w:val="DB0E5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64F28"/>
    <w:multiLevelType w:val="hybridMultilevel"/>
    <w:tmpl w:val="909AF5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E1BD3"/>
    <w:multiLevelType w:val="hybridMultilevel"/>
    <w:tmpl w:val="384AF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907989"/>
    <w:multiLevelType w:val="hybridMultilevel"/>
    <w:tmpl w:val="6F7E984C"/>
    <w:lvl w:ilvl="0" w:tplc="E05472E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602DF9"/>
    <w:multiLevelType w:val="multilevel"/>
    <w:tmpl w:val="BED8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F6CB4"/>
    <w:multiLevelType w:val="hybridMultilevel"/>
    <w:tmpl w:val="F4DAEBBC"/>
    <w:lvl w:ilvl="0" w:tplc="E05472E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20D83"/>
    <w:multiLevelType w:val="multilevel"/>
    <w:tmpl w:val="2BA4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C4C98"/>
    <w:multiLevelType w:val="multilevel"/>
    <w:tmpl w:val="42E4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A1F50"/>
    <w:multiLevelType w:val="hybridMultilevel"/>
    <w:tmpl w:val="FC3C25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0EA74AA"/>
    <w:multiLevelType w:val="hybridMultilevel"/>
    <w:tmpl w:val="2636711E"/>
    <w:lvl w:ilvl="0" w:tplc="E05472E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903574"/>
    <w:multiLevelType w:val="multilevel"/>
    <w:tmpl w:val="D740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A0BC3"/>
    <w:multiLevelType w:val="multilevel"/>
    <w:tmpl w:val="E650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421A2B"/>
    <w:multiLevelType w:val="hybridMultilevel"/>
    <w:tmpl w:val="0E7861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10A0447"/>
    <w:multiLevelType w:val="multilevel"/>
    <w:tmpl w:val="85C6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1585D"/>
    <w:multiLevelType w:val="hybridMultilevel"/>
    <w:tmpl w:val="F14C9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770"/>
    <w:multiLevelType w:val="hybridMultilevel"/>
    <w:tmpl w:val="53787E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64E05D8"/>
    <w:multiLevelType w:val="hybridMultilevel"/>
    <w:tmpl w:val="BB0E7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51FF9"/>
    <w:multiLevelType w:val="multilevel"/>
    <w:tmpl w:val="9AEA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46D74"/>
    <w:multiLevelType w:val="multilevel"/>
    <w:tmpl w:val="76D2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60E64"/>
    <w:multiLevelType w:val="hybridMultilevel"/>
    <w:tmpl w:val="523E8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7B4175"/>
    <w:multiLevelType w:val="multilevel"/>
    <w:tmpl w:val="BBA8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A4DDB"/>
    <w:multiLevelType w:val="hybridMultilevel"/>
    <w:tmpl w:val="A5D2FF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4DC7506"/>
    <w:multiLevelType w:val="multilevel"/>
    <w:tmpl w:val="85FC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CE5613"/>
    <w:multiLevelType w:val="hybridMultilevel"/>
    <w:tmpl w:val="09A68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8A7909"/>
    <w:multiLevelType w:val="multilevel"/>
    <w:tmpl w:val="664E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7"/>
  </w:num>
  <w:num w:numId="4">
    <w:abstractNumId w:val="26"/>
  </w:num>
  <w:num w:numId="5">
    <w:abstractNumId w:val="13"/>
  </w:num>
  <w:num w:numId="6">
    <w:abstractNumId w:val="25"/>
  </w:num>
  <w:num w:numId="7">
    <w:abstractNumId w:val="11"/>
  </w:num>
  <w:num w:numId="8">
    <w:abstractNumId w:val="23"/>
  </w:num>
  <w:num w:numId="9">
    <w:abstractNumId w:val="2"/>
  </w:num>
  <w:num w:numId="10">
    <w:abstractNumId w:val="0"/>
  </w:num>
  <w:num w:numId="11">
    <w:abstractNumId w:val="8"/>
  </w:num>
  <w:num w:numId="12">
    <w:abstractNumId w:val="10"/>
  </w:num>
  <w:num w:numId="13">
    <w:abstractNumId w:val="19"/>
  </w:num>
  <w:num w:numId="14">
    <w:abstractNumId w:val="21"/>
  </w:num>
  <w:num w:numId="15">
    <w:abstractNumId w:val="14"/>
  </w:num>
  <w:num w:numId="16">
    <w:abstractNumId w:val="24"/>
  </w:num>
  <w:num w:numId="17">
    <w:abstractNumId w:val="27"/>
  </w:num>
  <w:num w:numId="18">
    <w:abstractNumId w:val="29"/>
  </w:num>
  <w:num w:numId="19">
    <w:abstractNumId w:val="15"/>
  </w:num>
  <w:num w:numId="20">
    <w:abstractNumId w:val="18"/>
  </w:num>
  <w:num w:numId="21">
    <w:abstractNumId w:val="7"/>
  </w:num>
  <w:num w:numId="22">
    <w:abstractNumId w:val="20"/>
  </w:num>
  <w:num w:numId="23">
    <w:abstractNumId w:val="1"/>
  </w:num>
  <w:num w:numId="24">
    <w:abstractNumId w:val="3"/>
  </w:num>
  <w:num w:numId="25">
    <w:abstractNumId w:val="22"/>
  </w:num>
  <w:num w:numId="26">
    <w:abstractNumId w:val="28"/>
  </w:num>
  <w:num w:numId="27">
    <w:abstractNumId w:val="16"/>
  </w:num>
  <w:num w:numId="28">
    <w:abstractNumId w:val="9"/>
  </w:num>
  <w:num w:numId="29">
    <w:abstractNumId w:val="12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6A4"/>
    <w:rsid w:val="000234A1"/>
    <w:rsid w:val="000527F1"/>
    <w:rsid w:val="00053378"/>
    <w:rsid w:val="000609FA"/>
    <w:rsid w:val="00074BD2"/>
    <w:rsid w:val="00084E03"/>
    <w:rsid w:val="000A0F5C"/>
    <w:rsid w:val="000E5376"/>
    <w:rsid w:val="0011481B"/>
    <w:rsid w:val="00142404"/>
    <w:rsid w:val="001721BE"/>
    <w:rsid w:val="001A1213"/>
    <w:rsid w:val="001A4B34"/>
    <w:rsid w:val="001A7758"/>
    <w:rsid w:val="001AB588"/>
    <w:rsid w:val="001C16F4"/>
    <w:rsid w:val="001F5F91"/>
    <w:rsid w:val="001F6082"/>
    <w:rsid w:val="002019B3"/>
    <w:rsid w:val="00210F19"/>
    <w:rsid w:val="00212AD8"/>
    <w:rsid w:val="00213C02"/>
    <w:rsid w:val="00235718"/>
    <w:rsid w:val="00254432"/>
    <w:rsid w:val="00291194"/>
    <w:rsid w:val="002969C7"/>
    <w:rsid w:val="002977AF"/>
    <w:rsid w:val="002A77C0"/>
    <w:rsid w:val="002B2362"/>
    <w:rsid w:val="002C5D3D"/>
    <w:rsid w:val="002D4ACC"/>
    <w:rsid w:val="002E3B1E"/>
    <w:rsid w:val="002F600C"/>
    <w:rsid w:val="003025BC"/>
    <w:rsid w:val="00303C39"/>
    <w:rsid w:val="00315177"/>
    <w:rsid w:val="003249BF"/>
    <w:rsid w:val="00336291"/>
    <w:rsid w:val="0034665E"/>
    <w:rsid w:val="00371E42"/>
    <w:rsid w:val="003730DA"/>
    <w:rsid w:val="00374D9B"/>
    <w:rsid w:val="00382D7A"/>
    <w:rsid w:val="0039382C"/>
    <w:rsid w:val="003A1876"/>
    <w:rsid w:val="003A7E39"/>
    <w:rsid w:val="003B0E70"/>
    <w:rsid w:val="003C5567"/>
    <w:rsid w:val="003E321B"/>
    <w:rsid w:val="00405288"/>
    <w:rsid w:val="00405F91"/>
    <w:rsid w:val="00412950"/>
    <w:rsid w:val="004303EF"/>
    <w:rsid w:val="00431822"/>
    <w:rsid w:val="00435E16"/>
    <w:rsid w:val="00447E64"/>
    <w:rsid w:val="004810AA"/>
    <w:rsid w:val="00483870"/>
    <w:rsid w:val="004B47DD"/>
    <w:rsid w:val="004C2E70"/>
    <w:rsid w:val="004C2EFF"/>
    <w:rsid w:val="004E65B7"/>
    <w:rsid w:val="004F2DB7"/>
    <w:rsid w:val="004F6639"/>
    <w:rsid w:val="004F6DC7"/>
    <w:rsid w:val="00511D1F"/>
    <w:rsid w:val="00523353"/>
    <w:rsid w:val="0052743A"/>
    <w:rsid w:val="00531656"/>
    <w:rsid w:val="00541D0A"/>
    <w:rsid w:val="00550DE2"/>
    <w:rsid w:val="00555126"/>
    <w:rsid w:val="00556C00"/>
    <w:rsid w:val="0059254B"/>
    <w:rsid w:val="00594CE7"/>
    <w:rsid w:val="005A1445"/>
    <w:rsid w:val="005A26CE"/>
    <w:rsid w:val="005E1F56"/>
    <w:rsid w:val="005E2A2C"/>
    <w:rsid w:val="005E426C"/>
    <w:rsid w:val="005E7DD3"/>
    <w:rsid w:val="005F0F54"/>
    <w:rsid w:val="0060673F"/>
    <w:rsid w:val="00612A18"/>
    <w:rsid w:val="00614B87"/>
    <w:rsid w:val="00624210"/>
    <w:rsid w:val="00624D07"/>
    <w:rsid w:val="00637286"/>
    <w:rsid w:val="00641B4E"/>
    <w:rsid w:val="00647B4B"/>
    <w:rsid w:val="00652A2A"/>
    <w:rsid w:val="00680140"/>
    <w:rsid w:val="0068452B"/>
    <w:rsid w:val="006E189D"/>
    <w:rsid w:val="006E5C42"/>
    <w:rsid w:val="00713C2D"/>
    <w:rsid w:val="007223E2"/>
    <w:rsid w:val="00757DA5"/>
    <w:rsid w:val="007609E4"/>
    <w:rsid w:val="007664BB"/>
    <w:rsid w:val="00772D91"/>
    <w:rsid w:val="007926A4"/>
    <w:rsid w:val="00793132"/>
    <w:rsid w:val="007C2A6B"/>
    <w:rsid w:val="007C3BD0"/>
    <w:rsid w:val="007C4F12"/>
    <w:rsid w:val="007F74D4"/>
    <w:rsid w:val="00803A45"/>
    <w:rsid w:val="00807B75"/>
    <w:rsid w:val="008405D5"/>
    <w:rsid w:val="008419F2"/>
    <w:rsid w:val="0085083D"/>
    <w:rsid w:val="008571D5"/>
    <w:rsid w:val="0087559E"/>
    <w:rsid w:val="008A136F"/>
    <w:rsid w:val="008D0568"/>
    <w:rsid w:val="008D3300"/>
    <w:rsid w:val="008E45EF"/>
    <w:rsid w:val="008F0B93"/>
    <w:rsid w:val="0092041C"/>
    <w:rsid w:val="00925EC3"/>
    <w:rsid w:val="009405FE"/>
    <w:rsid w:val="0094616D"/>
    <w:rsid w:val="009745B6"/>
    <w:rsid w:val="00983722"/>
    <w:rsid w:val="00985D99"/>
    <w:rsid w:val="00A11E61"/>
    <w:rsid w:val="00A129AE"/>
    <w:rsid w:val="00A165B9"/>
    <w:rsid w:val="00A16A05"/>
    <w:rsid w:val="00A37C99"/>
    <w:rsid w:val="00A401DB"/>
    <w:rsid w:val="00A526B1"/>
    <w:rsid w:val="00A56389"/>
    <w:rsid w:val="00A7615A"/>
    <w:rsid w:val="00A779DD"/>
    <w:rsid w:val="00AC6F90"/>
    <w:rsid w:val="00AD677F"/>
    <w:rsid w:val="00AE17DE"/>
    <w:rsid w:val="00AE526A"/>
    <w:rsid w:val="00B03E77"/>
    <w:rsid w:val="00B07AC7"/>
    <w:rsid w:val="00B21705"/>
    <w:rsid w:val="00B263EF"/>
    <w:rsid w:val="00B332B8"/>
    <w:rsid w:val="00B33F0C"/>
    <w:rsid w:val="00B40EFF"/>
    <w:rsid w:val="00B476D9"/>
    <w:rsid w:val="00B542C6"/>
    <w:rsid w:val="00B62F04"/>
    <w:rsid w:val="00BB1F39"/>
    <w:rsid w:val="00BC1A6E"/>
    <w:rsid w:val="00BC7BAA"/>
    <w:rsid w:val="00BD00F3"/>
    <w:rsid w:val="00BD40EF"/>
    <w:rsid w:val="00BD538D"/>
    <w:rsid w:val="00C13607"/>
    <w:rsid w:val="00C35EC6"/>
    <w:rsid w:val="00C51921"/>
    <w:rsid w:val="00C56356"/>
    <w:rsid w:val="00C61CEC"/>
    <w:rsid w:val="00C66EF9"/>
    <w:rsid w:val="00C67AB8"/>
    <w:rsid w:val="00C72243"/>
    <w:rsid w:val="00C83E3F"/>
    <w:rsid w:val="00C857C7"/>
    <w:rsid w:val="00CC59AB"/>
    <w:rsid w:val="00CE1CEC"/>
    <w:rsid w:val="00D117A2"/>
    <w:rsid w:val="00D24C51"/>
    <w:rsid w:val="00D2596B"/>
    <w:rsid w:val="00D41040"/>
    <w:rsid w:val="00D557E0"/>
    <w:rsid w:val="00D6067B"/>
    <w:rsid w:val="00D713B1"/>
    <w:rsid w:val="00D760B6"/>
    <w:rsid w:val="00DA4307"/>
    <w:rsid w:val="00DB2C13"/>
    <w:rsid w:val="00DB2DE3"/>
    <w:rsid w:val="00DC0076"/>
    <w:rsid w:val="00DE052F"/>
    <w:rsid w:val="00DE6DAE"/>
    <w:rsid w:val="00DF444E"/>
    <w:rsid w:val="00DF4BDC"/>
    <w:rsid w:val="00E03C8A"/>
    <w:rsid w:val="00E204AF"/>
    <w:rsid w:val="00E272B1"/>
    <w:rsid w:val="00E904B9"/>
    <w:rsid w:val="00E9068F"/>
    <w:rsid w:val="00EA0488"/>
    <w:rsid w:val="00EB2B81"/>
    <w:rsid w:val="00EC518C"/>
    <w:rsid w:val="00F0539B"/>
    <w:rsid w:val="00F1096C"/>
    <w:rsid w:val="00F31283"/>
    <w:rsid w:val="00F37D9F"/>
    <w:rsid w:val="00F763DF"/>
    <w:rsid w:val="00FA122E"/>
    <w:rsid w:val="00FA20DA"/>
    <w:rsid w:val="00FB4AE2"/>
    <w:rsid w:val="00FB7BD5"/>
    <w:rsid w:val="00FD3652"/>
    <w:rsid w:val="00FD3C6B"/>
    <w:rsid w:val="00FD7799"/>
    <w:rsid w:val="01E5E14B"/>
    <w:rsid w:val="031ECD03"/>
    <w:rsid w:val="07850D62"/>
    <w:rsid w:val="0E6594E6"/>
    <w:rsid w:val="0F03E007"/>
    <w:rsid w:val="0F4673DC"/>
    <w:rsid w:val="1460E647"/>
    <w:rsid w:val="33AE2673"/>
    <w:rsid w:val="36E5C735"/>
    <w:rsid w:val="399BE5D2"/>
    <w:rsid w:val="3B46DE61"/>
    <w:rsid w:val="4A92D299"/>
    <w:rsid w:val="4E889174"/>
    <w:rsid w:val="52ECDE59"/>
    <w:rsid w:val="5CE5D9A5"/>
    <w:rsid w:val="5E13462E"/>
    <w:rsid w:val="5E81AA06"/>
    <w:rsid w:val="654F8B9A"/>
    <w:rsid w:val="6AF5A9CD"/>
    <w:rsid w:val="6C19BB7D"/>
    <w:rsid w:val="6C917A2E"/>
    <w:rsid w:val="7BBE3884"/>
    <w:rsid w:val="7C3319D1"/>
    <w:rsid w:val="7F8FC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CA525"/>
  <w15:docId w15:val="{28DF96C6-AEB5-499B-AF82-0AA9BF4A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2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1A6E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C1A6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2D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DB7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926A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16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3BD0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1F5F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9745B6"/>
    <w:rPr>
      <w:b/>
      <w:bCs/>
    </w:rPr>
  </w:style>
  <w:style w:type="paragraph" w:styleId="NormalWeb">
    <w:name w:val="Normal (Web)"/>
    <w:basedOn w:val="Normal"/>
    <w:uiPriority w:val="99"/>
    <w:unhideWhenUsed/>
    <w:rsid w:val="00213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779DD"/>
    <w:rPr>
      <w:i/>
      <w:iCs/>
    </w:rPr>
  </w:style>
  <w:style w:type="paragraph" w:customStyle="1" w:styleId="ds-markdown-paragraph">
    <w:name w:val="ds-markdown-paragraph"/>
    <w:basedOn w:val="Normal"/>
    <w:rsid w:val="00D5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4">
    <w:name w:val="Plain Table 4"/>
    <w:basedOn w:val="TableNormal"/>
    <w:uiPriority w:val="44"/>
    <w:rsid w:val="007223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223E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4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08590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91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93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592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8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004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14838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4532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4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65879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6349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9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27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399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356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97967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557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7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09478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844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2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491234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60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6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714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6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ayljandee@gmail.com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gela\Downloads\RESUME-NICAH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RESUME-NICAH</Template>
  <TotalTime>566</TotalTime>
  <Pages>1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Angela</dc:creator>
  <cp:lastModifiedBy>Administrator</cp:lastModifiedBy>
  <cp:revision>36</cp:revision>
  <cp:lastPrinted>2026-05-12T17:07:00Z</cp:lastPrinted>
  <dcterms:created xsi:type="dcterms:W3CDTF">2025-01-11T08:33:00Z</dcterms:created>
  <dcterms:modified xsi:type="dcterms:W3CDTF">2026-08-20T23:27:00Z</dcterms:modified>
</cp:coreProperties>
</file>